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1985CEDA"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학번 :</w:t>
      </w:r>
      <w:proofErr w:type="gramEnd"/>
      <w:r>
        <w:rPr>
          <w:rFonts w:hint="eastAsia"/>
          <w:b/>
          <w:sz w:val="28"/>
          <w:szCs w:val="28"/>
        </w:rPr>
        <w:t xml:space="preserve"> </w:t>
      </w:r>
      <w:r w:rsidR="00493E8D">
        <w:rPr>
          <w:rFonts w:eastAsia="DengXian" w:hint="eastAsia"/>
          <w:b/>
          <w:sz w:val="28"/>
          <w:szCs w:val="28"/>
        </w:rPr>
        <w:t>2021105556</w:t>
      </w:r>
    </w:p>
    <w:p w14:paraId="62CF159D" w14:textId="39AAD298" w:rsidR="00AE1E97" w:rsidRPr="00493E8D" w:rsidRDefault="00AE1E97" w:rsidP="00AC214F">
      <w:pPr>
        <w:pStyle w:val="aff8"/>
        <w:ind w:firstLineChars="0" w:firstLine="0"/>
        <w:jc w:val="left"/>
        <w:outlineLvl w:val="0"/>
        <w:rPr>
          <w:rFonts w:eastAsia="DengXian"/>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493E8D">
        <w:rPr>
          <w:rFonts w:eastAsia="DengXian" w:hint="eastAsia"/>
          <w:b/>
          <w:sz w:val="28"/>
          <w:szCs w:val="28"/>
        </w:rPr>
        <w:t>MA ZHENYAO</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05501C">
            <w:pPr>
              <w:jc w:val="center"/>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5D730D8" w:rsidR="00AE1E97" w:rsidRPr="000142B9" w:rsidRDefault="004F0322"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530006A2" w:rsidR="00AE1E97" w:rsidRPr="000142B9" w:rsidRDefault="0083370D" w:rsidP="00C14264">
            <w:pPr>
              <w:jc w:val="center"/>
              <w:rPr>
                <w:rFonts w:cs="Times New Roman"/>
                <w:color w:val="auto"/>
                <w:kern w:val="2"/>
                <w:sz w:val="12"/>
                <w:szCs w:val="12"/>
              </w:rPr>
            </w:pPr>
            <w:r>
              <w:rPr>
                <w:rFonts w:cs="Times New Roman"/>
                <w:color w:val="auto"/>
                <w:kern w:val="2"/>
                <w:sz w:val="12"/>
                <w:szCs w:val="12"/>
              </w:rPr>
              <w:pict w14:anchorId="40C5C6DA">
                <v:shape id="_x0000_i1026" type="#_x0000_t75" style="width:105.6pt;height:37.8pt">
                  <v:imagedata r:id="rId8" o:title="1"/>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05501C">
            <w:pPr>
              <w:jc w:val="center"/>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31152C51" w:rsidR="00980059" w:rsidRPr="000142B9" w:rsidRDefault="00002BC1"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06789831" w:rsidR="00980059" w:rsidRPr="000142B9" w:rsidRDefault="00002BC1" w:rsidP="00C14264">
            <w:pPr>
              <w:jc w:val="center"/>
              <w:rPr>
                <w:rFonts w:cs="Times New Roman"/>
                <w:color w:val="auto"/>
                <w:kern w:val="2"/>
                <w:sz w:val="12"/>
                <w:szCs w:val="12"/>
              </w:rPr>
            </w:pPr>
            <w:r w:rsidRPr="00002BC1">
              <w:rPr>
                <w:rFonts w:cs="Times New Roman"/>
                <w:color w:val="auto"/>
                <w:kern w:val="2"/>
                <w:sz w:val="12"/>
                <w:szCs w:val="12"/>
              </w:rPr>
              <w:t>https://github.com/akwlsdy/gtzj</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05501C">
            <w:pPr>
              <w:jc w:val="center"/>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44E5F543" w:rsidR="00980059" w:rsidRPr="000142B9" w:rsidRDefault="00851C5B"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1CC83EB3" w14:textId="77777777" w:rsidR="004E113E" w:rsidRDefault="0083370D" w:rsidP="004E113E">
            <w:pPr>
              <w:rPr>
                <w:rFonts w:eastAsia="DengXian" w:cs="Times New Roman"/>
                <w:color w:val="auto"/>
                <w:kern w:val="2"/>
                <w:sz w:val="12"/>
                <w:szCs w:val="12"/>
                <w:lang w:eastAsia="zh-CN"/>
              </w:rPr>
            </w:pPr>
            <w:r>
              <w:rPr>
                <w:rFonts w:cs="Times New Roman"/>
                <w:color w:val="auto"/>
                <w:kern w:val="2"/>
                <w:sz w:val="12"/>
                <w:szCs w:val="12"/>
              </w:rPr>
              <w:pict w14:anchorId="24DF2214">
                <v:shape id="_x0000_i1027" type="#_x0000_t75" style="width:105.6pt;height:92.4pt">
                  <v:imagedata r:id="rId9" o:title="3-1"/>
                </v:shape>
              </w:pict>
            </w:r>
          </w:p>
          <w:p w14:paraId="6E71D721" w14:textId="077CB0CD" w:rsidR="00851C5B" w:rsidRPr="00851C5B" w:rsidRDefault="0083370D"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7FFCBD5">
                <v:shape id="_x0000_i1028" type="#_x0000_t75" style="width:105.6pt;height:98.4pt">
                  <v:imagedata r:id="rId10" o:title="3-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05501C">
            <w:pPr>
              <w:jc w:val="center"/>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CA3F20F" w:rsidR="00806F2F" w:rsidRPr="000142B9" w:rsidRDefault="001F174A"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0DB1AACA" w14:textId="77777777" w:rsidR="00806F2F" w:rsidRDefault="0083370D" w:rsidP="004E113E">
            <w:pPr>
              <w:rPr>
                <w:rFonts w:eastAsia="DengXian" w:cs="Times New Roman"/>
                <w:color w:val="auto"/>
                <w:kern w:val="2"/>
                <w:sz w:val="12"/>
                <w:szCs w:val="12"/>
                <w:lang w:eastAsia="zh-CN"/>
              </w:rPr>
            </w:pPr>
            <w:r>
              <w:rPr>
                <w:rFonts w:cs="Times New Roman"/>
                <w:color w:val="auto"/>
                <w:kern w:val="2"/>
                <w:sz w:val="12"/>
                <w:szCs w:val="12"/>
              </w:rPr>
              <w:pict w14:anchorId="45EA95EC">
                <v:shape id="_x0000_i1029" type="#_x0000_t75" style="width:105.6pt;height:31.8pt">
                  <v:imagedata r:id="rId11" o:title="4-1"/>
                </v:shape>
              </w:pict>
            </w:r>
          </w:p>
          <w:p w14:paraId="0301566F" w14:textId="77777777" w:rsidR="0004465D" w:rsidRDefault="0083370D"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6DBCC397">
                <v:shape id="_x0000_i1030" type="#_x0000_t75" style="width:105.6pt;height:18.6pt">
                  <v:imagedata r:id="rId12" o:title="4-2-1"/>
                </v:shape>
              </w:pict>
            </w:r>
          </w:p>
          <w:p w14:paraId="2E08EC20" w14:textId="33CE1CD6" w:rsidR="00297683" w:rsidRPr="0004465D" w:rsidRDefault="0083370D" w:rsidP="004E113E">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501906DF">
                <v:shape id="_x0000_i1031" type="#_x0000_t75" style="width:105pt;height:17.4pt">
                  <v:imagedata r:id="rId13" o:title="4-3"/>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05501C">
            <w:pPr>
              <w:jc w:val="center"/>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4"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38821066" w:rsidR="00806F2F" w:rsidRPr="000142B9" w:rsidRDefault="00F5218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6DFBA34F" w14:textId="77777777" w:rsidR="00F5218E" w:rsidRDefault="00F5218E" w:rsidP="004E113E">
            <w:pPr>
              <w:rPr>
                <w:rFonts w:eastAsia="DengXian" w:cs="Times New Roman"/>
                <w:color w:val="auto"/>
                <w:kern w:val="2"/>
                <w:sz w:val="12"/>
                <w:szCs w:val="12"/>
                <w:lang w:eastAsia="zh-CN"/>
              </w:rPr>
            </w:pPr>
          </w:p>
          <w:p w14:paraId="78A3D6BE" w14:textId="67255637" w:rsidR="00806F2F" w:rsidRDefault="0083370D" w:rsidP="004E113E">
            <w:pPr>
              <w:rPr>
                <w:rFonts w:cs="Times New Roman"/>
                <w:color w:val="auto"/>
                <w:kern w:val="2"/>
                <w:sz w:val="12"/>
                <w:szCs w:val="12"/>
              </w:rPr>
            </w:pPr>
            <w:r>
              <w:rPr>
                <w:rFonts w:eastAsia="DengXian" w:cs="Times New Roman"/>
                <w:color w:val="auto"/>
                <w:kern w:val="2"/>
                <w:sz w:val="12"/>
                <w:szCs w:val="12"/>
                <w:lang w:eastAsia="zh-CN"/>
              </w:rPr>
              <w:pict w14:anchorId="5F11A90D">
                <v:shape id="_x0000_i1032" type="#_x0000_t75" style="width:105pt;height:40.2pt">
                  <v:imagedata r:id="rId15" o:title="5-3"/>
                </v:shape>
              </w:pict>
            </w:r>
            <w:r>
              <w:rPr>
                <w:rFonts w:cs="Times New Roman"/>
                <w:color w:val="auto"/>
                <w:kern w:val="2"/>
                <w:sz w:val="12"/>
                <w:szCs w:val="12"/>
              </w:rPr>
              <w:pict w14:anchorId="4C6DD0ED">
                <v:shape id="_x0000_i1033" type="#_x0000_t75" style="width:105.6pt;height:81pt">
                  <v:imagedata r:id="rId16" o:title="5-1"/>
                </v:shape>
              </w:pict>
            </w:r>
            <w:r>
              <w:rPr>
                <w:rFonts w:cs="Times New Roman"/>
                <w:color w:val="auto"/>
                <w:kern w:val="2"/>
                <w:sz w:val="12"/>
                <w:szCs w:val="12"/>
              </w:rPr>
              <w:pict w14:anchorId="70827195">
                <v:shape id="_x0000_i1034" type="#_x0000_t75" style="width:105.6pt;height:51pt">
                  <v:imagedata r:id="rId17" o:title="5-2"/>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05501C">
            <w:pPr>
              <w:jc w:val="center"/>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6B5795BA" w:rsidR="00806F2F" w:rsidRPr="000142B9" w:rsidRDefault="00C91259"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19DDFEBA" w:rsidR="00806F2F" w:rsidRDefault="0083370D" w:rsidP="004E113E">
            <w:pPr>
              <w:rPr>
                <w:rFonts w:cs="Times New Roman"/>
                <w:color w:val="auto"/>
                <w:kern w:val="2"/>
                <w:sz w:val="12"/>
                <w:szCs w:val="12"/>
              </w:rPr>
            </w:pPr>
            <w:r>
              <w:rPr>
                <w:rFonts w:cs="Times New Roman"/>
                <w:color w:val="auto"/>
                <w:kern w:val="2"/>
                <w:sz w:val="12"/>
                <w:szCs w:val="12"/>
              </w:rPr>
              <w:pict w14:anchorId="4E663162">
                <v:shape id="_x0000_i1035" type="#_x0000_t75" style="width:105.6pt;height:101.4pt">
                  <v:imagedata r:id="rId18" o:title="6"/>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05501C">
            <w:pPr>
              <w:jc w:val="center"/>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69CF82C8" w:rsidR="00705C37" w:rsidRPr="000142B9" w:rsidRDefault="006F7450"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08774577" w:rsidR="00705C37" w:rsidRDefault="0083370D" w:rsidP="00705C37">
            <w:pPr>
              <w:rPr>
                <w:rFonts w:cs="Times New Roman"/>
                <w:color w:val="auto"/>
                <w:kern w:val="2"/>
                <w:sz w:val="12"/>
                <w:szCs w:val="12"/>
              </w:rPr>
            </w:pPr>
            <w:r>
              <w:rPr>
                <w:rFonts w:cs="Times New Roman"/>
                <w:color w:val="auto"/>
                <w:kern w:val="2"/>
                <w:sz w:val="12"/>
                <w:szCs w:val="12"/>
              </w:rPr>
              <w:pict w14:anchorId="4B4F2717">
                <v:shape id="_x0000_i1036" type="#_x0000_t75" style="width:105.6pt;height:43.2pt">
                  <v:imagedata r:id="rId19" o:title="7"/>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05501C">
            <w:pPr>
              <w:jc w:val="center"/>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27F625E3" w:rsidR="00705C37" w:rsidRPr="000142B9" w:rsidRDefault="00896C6A"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4F7AA1F6" w:rsidR="00705C37" w:rsidRDefault="0083370D" w:rsidP="00705C37">
            <w:pPr>
              <w:rPr>
                <w:rFonts w:cs="Times New Roman"/>
                <w:color w:val="auto"/>
                <w:kern w:val="2"/>
                <w:sz w:val="12"/>
                <w:szCs w:val="12"/>
              </w:rPr>
            </w:pPr>
            <w:r>
              <w:rPr>
                <w:rFonts w:cs="Times New Roman"/>
                <w:color w:val="auto"/>
                <w:kern w:val="2"/>
                <w:sz w:val="12"/>
                <w:szCs w:val="12"/>
              </w:rPr>
              <w:pict w14:anchorId="058F28A0">
                <v:shape id="_x0000_i1037" type="#_x0000_t75" style="width:105.6pt;height:95.4pt">
                  <v:imagedata r:id="rId20" o:title="8"/>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05501C">
            <w:pPr>
              <w:jc w:val="center"/>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proofErr w:type="gramStart"/>
            <w:r>
              <w:rPr>
                <w:rFonts w:hint="eastAsia"/>
                <w:sz w:val="12"/>
                <w:szCs w:val="12"/>
              </w:rPr>
              <w:t>제출 :</w:t>
            </w:r>
            <w:proofErr w:type="gramEnd"/>
            <w:r>
              <w:rPr>
                <w:rFonts w:hint="eastAsia"/>
                <w:sz w:val="12"/>
                <w:szCs w:val="12"/>
              </w:rPr>
              <w:t xml:space="preserve">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56E58152" w:rsidR="00705C37" w:rsidRPr="000142B9" w:rsidRDefault="00BF10F8"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40D4E528" w14:textId="77777777" w:rsidR="00705C37" w:rsidRDefault="0083370D" w:rsidP="00705C37">
            <w:pPr>
              <w:rPr>
                <w:rFonts w:eastAsia="DengXian" w:cs="Times New Roman"/>
                <w:color w:val="auto"/>
                <w:kern w:val="2"/>
                <w:sz w:val="12"/>
                <w:szCs w:val="12"/>
                <w:lang w:eastAsia="zh-CN"/>
              </w:rPr>
            </w:pPr>
            <w:r>
              <w:rPr>
                <w:rFonts w:cs="Times New Roman"/>
                <w:color w:val="auto"/>
                <w:kern w:val="2"/>
                <w:sz w:val="12"/>
                <w:szCs w:val="12"/>
              </w:rPr>
              <w:pict w14:anchorId="23F1478F">
                <v:shape id="_x0000_i1038" type="#_x0000_t75" style="width:105pt;height:30.6pt">
                  <v:imagedata r:id="rId21" o:title="9-1"/>
                </v:shape>
              </w:pict>
            </w:r>
          </w:p>
          <w:p w14:paraId="7F588BD3" w14:textId="575F3E08" w:rsidR="00BF10F8" w:rsidRPr="00BF10F8" w:rsidRDefault="0083370D" w:rsidP="00705C37">
            <w:pPr>
              <w:rPr>
                <w:rFonts w:eastAsia="DengXian" w:cs="Times New Roman"/>
                <w:color w:val="auto"/>
                <w:kern w:val="2"/>
                <w:sz w:val="12"/>
                <w:szCs w:val="12"/>
                <w:lang w:eastAsia="zh-CN"/>
              </w:rPr>
            </w:pPr>
            <w:r>
              <w:rPr>
                <w:rFonts w:eastAsia="DengXian" w:cs="Times New Roman"/>
                <w:color w:val="auto"/>
                <w:kern w:val="2"/>
                <w:sz w:val="12"/>
                <w:szCs w:val="12"/>
                <w:lang w:eastAsia="zh-CN"/>
              </w:rPr>
              <w:pict w14:anchorId="2DC34199">
                <v:shape id="_x0000_i1039" type="#_x0000_t75" style="width:105.6pt;height:125.4pt">
                  <v:imagedata r:id="rId22" o:title="9-2"/>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05501C">
            <w:pPr>
              <w:jc w:val="center"/>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0A6B3182" w:rsidR="00705C37" w:rsidRPr="000142B9" w:rsidRDefault="00EA469F" w:rsidP="00705C37">
            <w:pPr>
              <w:jc w:val="center"/>
              <w:rPr>
                <w:sz w:val="12"/>
                <w:szCs w:val="12"/>
              </w:rPr>
            </w:pPr>
            <w:r w:rsidRPr="00AC214F">
              <w:rPr>
                <w:rFonts w:hint="eastAsia"/>
                <w:sz w:val="18"/>
                <w:szCs w:val="18"/>
              </w:rPr>
              <w:t>○</w:t>
            </w: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E1F354C" w:rsidR="00705C37" w:rsidRDefault="0083370D" w:rsidP="00705C37">
            <w:pPr>
              <w:rPr>
                <w:rFonts w:cs="Times New Roman"/>
                <w:color w:val="auto"/>
                <w:kern w:val="2"/>
                <w:sz w:val="12"/>
                <w:szCs w:val="12"/>
              </w:rPr>
            </w:pPr>
            <w:r>
              <w:rPr>
                <w:rFonts w:cs="Times New Roman"/>
                <w:color w:val="auto"/>
                <w:kern w:val="2"/>
                <w:sz w:val="12"/>
                <w:szCs w:val="12"/>
              </w:rPr>
              <w:pict w14:anchorId="55BC67D7">
                <v:shape id="_x0000_i1040" type="#_x0000_t75" style="width:105.6pt;height:228.6pt">
                  <v:imagedata r:id="rId23" o:title="10-1"/>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75F667F2" w:rsidR="00705C37" w:rsidRDefault="0083370D" w:rsidP="00705C37">
            <w:pPr>
              <w:rPr>
                <w:rFonts w:cs="Times New Roman"/>
                <w:color w:val="auto"/>
                <w:kern w:val="2"/>
                <w:sz w:val="12"/>
                <w:szCs w:val="12"/>
              </w:rPr>
            </w:pPr>
            <w:r>
              <w:rPr>
                <w:rFonts w:cs="Times New Roman"/>
                <w:color w:val="auto"/>
                <w:kern w:val="2"/>
                <w:sz w:val="12"/>
                <w:szCs w:val="12"/>
              </w:rPr>
              <w:pict w14:anchorId="4C47AB21">
                <v:shape id="_x0000_i1041" type="#_x0000_t75" style="width:105.6pt;height:75.6pt">
                  <v:imagedata r:id="rId24" o:title="11"/>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05501C">
            <w:pPr>
              <w:jc w:val="cente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0B09E33" w:rsidR="00705C37" w:rsidRDefault="0083370D" w:rsidP="00705C37">
            <w:pPr>
              <w:rPr>
                <w:rFonts w:cs="Times New Roman"/>
                <w:color w:val="auto"/>
                <w:kern w:val="2"/>
                <w:sz w:val="12"/>
                <w:szCs w:val="12"/>
              </w:rPr>
            </w:pPr>
            <w:r>
              <w:rPr>
                <w:rFonts w:cs="Times New Roman"/>
                <w:color w:val="auto"/>
                <w:kern w:val="2"/>
                <w:sz w:val="12"/>
                <w:szCs w:val="12"/>
              </w:rPr>
              <w:pict w14:anchorId="2BA279E4">
                <v:shape id="_x0000_i1042" type="#_x0000_t75" style="width:105.6pt;height:1in">
                  <v:imagedata r:id="rId25" o:title="12"/>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05501C">
            <w:pPr>
              <w:jc w:val="center"/>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6"/>
      <w:footerReference w:type="even" r:id="rId27"/>
      <w:footerReference w:type="default" r:id="rId2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0901E" w14:textId="77777777" w:rsidR="00770C6F" w:rsidRDefault="00770C6F">
      <w:r>
        <w:separator/>
      </w:r>
    </w:p>
    <w:p w14:paraId="0DF5C224" w14:textId="77777777" w:rsidR="00770C6F" w:rsidRDefault="00770C6F"/>
  </w:endnote>
  <w:endnote w:type="continuationSeparator" w:id="0">
    <w:p w14:paraId="468ACB34" w14:textId="77777777" w:rsidR="00770C6F" w:rsidRDefault="00770C6F">
      <w:r>
        <w:continuationSeparator/>
      </w:r>
    </w:p>
    <w:p w14:paraId="55A26407" w14:textId="77777777" w:rsidR="00770C6F" w:rsidRDefault="00770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A1A12" w14:textId="77777777" w:rsidR="00770C6F" w:rsidRDefault="00770C6F">
      <w:r>
        <w:separator/>
      </w:r>
    </w:p>
    <w:p w14:paraId="5786E068" w14:textId="77777777" w:rsidR="00770C6F" w:rsidRDefault="00770C6F"/>
  </w:footnote>
  <w:footnote w:type="continuationSeparator" w:id="0">
    <w:p w14:paraId="19F96FC5" w14:textId="77777777" w:rsidR="00770C6F" w:rsidRDefault="00770C6F">
      <w:r>
        <w:continuationSeparator/>
      </w:r>
    </w:p>
    <w:p w14:paraId="1141AA77" w14:textId="77777777" w:rsidR="00770C6F" w:rsidRDefault="00770C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BC1"/>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9F2"/>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465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01C"/>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1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8E0"/>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74A"/>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683"/>
    <w:rsid w:val="002978B3"/>
    <w:rsid w:val="00297B92"/>
    <w:rsid w:val="00297F3F"/>
    <w:rsid w:val="00297F6F"/>
    <w:rsid w:val="002A0624"/>
    <w:rsid w:val="002A07EB"/>
    <w:rsid w:val="002A0884"/>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CD7"/>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A7AD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149"/>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0CB8"/>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3E8D"/>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BD5"/>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322"/>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B2D"/>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E5F"/>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45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6F"/>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188"/>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2ED7"/>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370D"/>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1C5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1E83"/>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20"/>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C68"/>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1CA"/>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2CBE"/>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50E"/>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0F8"/>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525A"/>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259"/>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549"/>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469F"/>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D01"/>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18E"/>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3BAA"/>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6F02"/>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beautify.org/jsonviewer" TargetMode="External"/><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534</TotalTime>
  <Pages>3</Pages>
  <Words>267</Words>
  <Characters>1525</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1789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ZHENYAO MA</cp:lastModifiedBy>
  <cp:revision>21</cp:revision>
  <cp:lastPrinted>2024-11-04T17:01:00Z</cp:lastPrinted>
  <dcterms:created xsi:type="dcterms:W3CDTF">2021-01-17T12:01:00Z</dcterms:created>
  <dcterms:modified xsi:type="dcterms:W3CDTF">2024-11-06T17:04:00Z</dcterms:modified>
  <cp:category/>
</cp:coreProperties>
</file>